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91A2" w14:textId="77777777" w:rsidR="005E6F14" w:rsidRDefault="004D4ADB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32"/>
          <w:szCs w:val="32"/>
        </w:rPr>
      </w:pP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Guía</w:t>
      </w:r>
      <w:r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r w:rsidR="00A1495C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para la </w:t>
      </w:r>
      <w:r w:rsidR="006E0ED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instalación </w:t>
      </w: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de</w:t>
      </w:r>
      <w:r w:rsidRPr="003E0523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 </w:t>
      </w:r>
      <w:r w:rsidR="00775621">
        <w:rPr>
          <w:rFonts w:ascii="Arial" w:hAnsi="Arial" w:cs="Arial"/>
          <w:b/>
          <w:bCs/>
          <w:color w:val="0D0D0D" w:themeColor="text1" w:themeTint="F2"/>
          <w:spacing w:val="-4"/>
          <w:sz w:val="32"/>
          <w:szCs w:val="32"/>
        </w:rPr>
        <w:t xml:space="preserve">Cisco </w:t>
      </w:r>
      <w:proofErr w:type="spellStart"/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Packet</w:t>
      </w:r>
      <w:proofErr w:type="spellEnd"/>
      <w:r w:rsidRPr="003E0523">
        <w:rPr>
          <w:rFonts w:ascii="Arial" w:hAnsi="Arial" w:cs="Arial"/>
          <w:b/>
          <w:bCs/>
          <w:color w:val="0D0D0D" w:themeColor="text1" w:themeTint="F2"/>
          <w:spacing w:val="-3"/>
          <w:sz w:val="32"/>
          <w:szCs w:val="32"/>
        </w:rPr>
        <w:t xml:space="preserve"> </w:t>
      </w:r>
      <w:r w:rsidRPr="003E0523">
        <w:rPr>
          <w:rFonts w:ascii="Arial" w:hAnsi="Arial" w:cs="Arial"/>
          <w:b/>
          <w:bCs/>
          <w:color w:val="0D0D0D" w:themeColor="text1" w:themeTint="F2"/>
          <w:sz w:val="32"/>
          <w:szCs w:val="32"/>
        </w:rPr>
        <w:t>Tracer</w:t>
      </w:r>
    </w:p>
    <w:p w14:paraId="2976BF88" w14:textId="77777777" w:rsidR="00BC1962" w:rsidRPr="00BC1962" w:rsidRDefault="00BC1962" w:rsidP="00BC1962">
      <w:pPr>
        <w:pStyle w:val="Textoindependiente"/>
        <w:pBdr>
          <w:bottom w:val="single" w:sz="4" w:space="1" w:color="auto"/>
        </w:pBdr>
        <w:ind w:left="0"/>
        <w:jc w:val="center"/>
        <w:rPr>
          <w:rFonts w:ascii="Arial" w:hAnsi="Arial" w:cs="Arial"/>
          <w:b/>
          <w:bCs/>
          <w:color w:val="0D0D0D" w:themeColor="text1" w:themeTint="F2"/>
          <w:sz w:val="16"/>
          <w:szCs w:val="16"/>
        </w:rPr>
      </w:pPr>
    </w:p>
    <w:p w14:paraId="4B9E896A" w14:textId="77777777" w:rsidR="005E6F14" w:rsidRPr="003E0523" w:rsidRDefault="005E6F14" w:rsidP="003E0523">
      <w:pPr>
        <w:rPr>
          <w:rFonts w:ascii="Arial" w:eastAsia="Calibri" w:hAnsi="Arial" w:cs="Arial"/>
          <w:sz w:val="23"/>
          <w:szCs w:val="23"/>
        </w:rPr>
      </w:pPr>
    </w:p>
    <w:p w14:paraId="1C0A8C83" w14:textId="77777777" w:rsidR="00DA31E7" w:rsidRDefault="00DA31E7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</w:t>
      </w:r>
      <w:r w:rsidR="004D4ADB" w:rsidRPr="003E0523">
        <w:rPr>
          <w:rFonts w:ascii="Arial" w:hAnsi="Arial" w:cs="Arial"/>
          <w:sz w:val="22"/>
          <w:szCs w:val="22"/>
        </w:rPr>
        <w:t>ngresa</w:t>
      </w:r>
      <w:r w:rsidR="004D4ADB" w:rsidRPr="003E0523">
        <w:rPr>
          <w:rFonts w:ascii="Arial" w:hAnsi="Arial" w:cs="Arial"/>
          <w:spacing w:val="-4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la</w:t>
      </w:r>
      <w:r w:rsidR="004D4ADB" w:rsidRPr="003E0523">
        <w:rPr>
          <w:rFonts w:ascii="Arial" w:hAnsi="Arial" w:cs="Arial"/>
          <w:spacing w:val="-5"/>
          <w:sz w:val="22"/>
          <w:szCs w:val="22"/>
        </w:rPr>
        <w:t xml:space="preserve"> </w:t>
      </w:r>
      <w:r w:rsidR="004D4ADB" w:rsidRPr="003E0523">
        <w:rPr>
          <w:rFonts w:ascii="Arial" w:hAnsi="Arial" w:cs="Arial"/>
          <w:sz w:val="22"/>
          <w:szCs w:val="22"/>
        </w:rPr>
        <w:t>liga</w:t>
      </w:r>
      <w:r w:rsidR="006E0ED3">
        <w:rPr>
          <w:rFonts w:ascii="Arial" w:hAnsi="Arial" w:cs="Arial"/>
          <w:sz w:val="22"/>
          <w:szCs w:val="22"/>
        </w:rPr>
        <w:t>:</w:t>
      </w:r>
    </w:p>
    <w:p w14:paraId="5BBD51BC" w14:textId="77777777" w:rsidR="005E6F14" w:rsidRDefault="00DA31E7" w:rsidP="00DA31E7">
      <w:pPr>
        <w:pStyle w:val="Textoindependiente"/>
        <w:spacing w:before="120" w:line="360" w:lineRule="exact"/>
        <w:ind w:left="360" w:right="1026"/>
      </w:pPr>
      <w:hyperlink r:id="rId7" w:history="1">
        <w:r w:rsidRPr="008C1B3A">
          <w:rPr>
            <w:rStyle w:val="Hipervnculo"/>
            <w:rFonts w:ascii="Arial" w:hAnsi="Arial" w:cs="Arial"/>
            <w:b/>
            <w:bCs/>
            <w:spacing w:val="-1"/>
            <w:sz w:val="22"/>
            <w:szCs w:val="22"/>
          </w:rPr>
          <w:t>https://www.netacad.com/resources/lab-downloads?courseLang=en-US</w:t>
        </w:r>
      </w:hyperlink>
    </w:p>
    <w:p w14:paraId="08F57277" w14:textId="77777777" w:rsidR="006E0ED3" w:rsidRPr="002B0BD2" w:rsidRDefault="00BE271C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87365CD" wp14:editId="21B019B8">
                <wp:simplePos x="0" y="0"/>
                <wp:positionH relativeFrom="margin">
                  <wp:align>left</wp:align>
                </wp:positionH>
                <wp:positionV relativeFrom="paragraph">
                  <wp:posOffset>476885</wp:posOffset>
                </wp:positionV>
                <wp:extent cx="6177280" cy="3087370"/>
                <wp:effectExtent l="0" t="0" r="13970" b="17780"/>
                <wp:wrapSquare wrapText="bothSides"/>
                <wp:docPr id="2059232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7280" cy="30873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EE398" w14:textId="77777777" w:rsidR="002B0BD2" w:rsidRDefault="008800F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EDF535" wp14:editId="55226782">
                                  <wp:extent cx="5966086" cy="2907652"/>
                                  <wp:effectExtent l="0" t="0" r="0" b="7620"/>
                                  <wp:docPr id="2103315558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31368530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96994" cy="2922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365C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0;margin-top:37.55pt;width:486.4pt;height:243.1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">
                <v:textbox>
                  <w:txbxContent>
                    <w:p w14:paraId="473EE398" w14:textId="77777777" w:rsidR="002B0BD2" w:rsidRDefault="008800F7">
                      <w:r>
                        <w:rPr>
                          <w:noProof/>
                        </w:rPr>
                        <w:drawing>
                          <wp:inline distT="0" distB="0" distL="0" distR="0" wp14:anchorId="7CEDF535" wp14:editId="55226782">
                            <wp:extent cx="5966086" cy="2907652"/>
                            <wp:effectExtent l="0" t="0" r="0" b="7620"/>
                            <wp:docPr id="2103315558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31368530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96994" cy="2922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E0ED3">
        <w:rPr>
          <w:rFonts w:ascii="Arial" w:hAnsi="Arial" w:cs="Arial"/>
          <w:spacing w:val="-1"/>
          <w:sz w:val="22"/>
          <w:szCs w:val="22"/>
        </w:rPr>
        <w:t>Da clic en</w:t>
      </w:r>
      <w:r w:rsidR="008C1B3A">
        <w:rPr>
          <w:rFonts w:ascii="Arial" w:hAnsi="Arial" w:cs="Arial"/>
          <w:spacing w:val="-1"/>
          <w:sz w:val="22"/>
          <w:szCs w:val="22"/>
        </w:rPr>
        <w:t xml:space="preserve"> el botón de</w:t>
      </w:r>
      <w:r w:rsidR="006E0ED3">
        <w:rPr>
          <w:rFonts w:ascii="Arial" w:hAnsi="Arial" w:cs="Arial"/>
          <w:spacing w:val="-1"/>
          <w:sz w:val="22"/>
          <w:szCs w:val="22"/>
        </w:rPr>
        <w:t xml:space="preserve"> </w:t>
      </w:r>
      <w:r w:rsidR="006E0ED3" w:rsidRPr="006E0ED3">
        <w:rPr>
          <w:rFonts w:ascii="Arial" w:hAnsi="Arial" w:cs="Arial"/>
          <w:b/>
          <w:bCs/>
          <w:spacing w:val="-1"/>
          <w:sz w:val="22"/>
          <w:szCs w:val="22"/>
        </w:rPr>
        <w:t>Login</w:t>
      </w:r>
    </w:p>
    <w:p w14:paraId="4B34F88D" w14:textId="77777777" w:rsidR="006E0ED3" w:rsidRPr="006E0ED3" w:rsidRDefault="0028457E" w:rsidP="006E0ED3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764BF36" wp14:editId="4BDF7874">
                <wp:simplePos x="0" y="0"/>
                <wp:positionH relativeFrom="margin">
                  <wp:align>left</wp:align>
                </wp:positionH>
                <wp:positionV relativeFrom="paragraph">
                  <wp:posOffset>3769360</wp:posOffset>
                </wp:positionV>
                <wp:extent cx="6160770" cy="3132455"/>
                <wp:effectExtent l="0" t="0" r="11430" b="10795"/>
                <wp:wrapSquare wrapText="bothSides"/>
                <wp:docPr id="81793800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0958" cy="3132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B1F29" w14:textId="77777777" w:rsidR="002B0BD2" w:rsidRDefault="00013BF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88B7A4" wp14:editId="1304E511">
                                  <wp:extent cx="5965825" cy="3015431"/>
                                  <wp:effectExtent l="0" t="0" r="0" b="0"/>
                                  <wp:docPr id="1216025254" name="Imagen 1" descr="Imagen que contiene Interfaz de usuario gráfica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6025254" name="Imagen 1" descr="Imagen que contiene Interfaz de usuario gráfica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84627" cy="30249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BF36" id="Cuadro de texto 2" o:spid="_x0000_s1027" type="#_x0000_t202" style="position:absolute;left:0;text-align:left;margin-left:0;margin-top:296.8pt;width:485.1pt;height:246.6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">
                <v:textbox>
                  <w:txbxContent>
                    <w:p w14:paraId="7CBB1F29" w14:textId="77777777" w:rsidR="002B0BD2" w:rsidRDefault="00013BFC">
                      <w:r>
                        <w:rPr>
                          <w:noProof/>
                        </w:rPr>
                        <w:drawing>
                          <wp:inline distT="0" distB="0" distL="0" distR="0" wp14:anchorId="5088B7A4" wp14:editId="1304E511">
                            <wp:extent cx="5965825" cy="3015431"/>
                            <wp:effectExtent l="0" t="0" r="0" b="0"/>
                            <wp:docPr id="1216025254" name="Imagen 1" descr="Imagen que contiene Interfaz de usuario gráfica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6025254" name="Imagen 1" descr="Imagen que contiene Interfaz de usuario gráfica&#10;&#10;El contenido generado por IA puede ser incorrecto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84627" cy="30249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>Coloca tu cuenta de correo</w:t>
      </w:r>
      <w:r w:rsidR="00E82307">
        <w:rPr>
          <w:rFonts w:ascii="Arial" w:hAnsi="Arial" w:cs="Arial"/>
          <w:spacing w:val="-1"/>
          <w:sz w:val="22"/>
          <w:szCs w:val="22"/>
        </w:rPr>
        <w:t xml:space="preserve"> institucional</w:t>
      </w:r>
      <w:r w:rsidR="002B0BD2">
        <w:rPr>
          <w:rFonts w:ascii="Arial" w:hAnsi="Arial" w:cs="Arial"/>
          <w:spacing w:val="-1"/>
          <w:sz w:val="22"/>
          <w:szCs w:val="22"/>
        </w:rPr>
        <w:t>:</w:t>
      </w:r>
      <w:r w:rsidR="00E82307">
        <w:rPr>
          <w:rFonts w:ascii="Arial" w:hAnsi="Arial" w:cs="Arial"/>
          <w:spacing w:val="-1"/>
          <w:sz w:val="22"/>
          <w:szCs w:val="22"/>
        </w:rPr>
        <w:t xml:space="preserve"> </w:t>
      </w:r>
      <w:r w:rsidR="00E82307" w:rsidRPr="00BC740F">
        <w:rPr>
          <w:rFonts w:ascii="Arial" w:hAnsi="Arial" w:cs="Arial"/>
          <w:b/>
          <w:bCs/>
          <w:spacing w:val="-1"/>
          <w:sz w:val="22"/>
          <w:szCs w:val="22"/>
        </w:rPr>
        <w:t>A0</w:t>
      </w:r>
      <w:r w:rsidR="00ED1A28" w:rsidRPr="00BC740F">
        <w:rPr>
          <w:rFonts w:ascii="Arial" w:hAnsi="Arial" w:cs="Arial"/>
          <w:b/>
          <w:bCs/>
          <w:spacing w:val="-1"/>
          <w:sz w:val="22"/>
          <w:szCs w:val="22"/>
        </w:rPr>
        <w:t>XXXXX</w:t>
      </w:r>
      <w:r w:rsidR="00D02D6D" w:rsidRPr="00BC740F">
        <w:rPr>
          <w:rFonts w:ascii="Arial" w:hAnsi="Arial" w:cs="Arial"/>
          <w:b/>
          <w:bCs/>
          <w:spacing w:val="-1"/>
          <w:sz w:val="22"/>
          <w:szCs w:val="22"/>
        </w:rPr>
        <w:t>XX</w:t>
      </w:r>
      <w:r w:rsidR="00ED1A28" w:rsidRPr="00BC740F">
        <w:rPr>
          <w:rFonts w:ascii="Arial" w:hAnsi="Arial" w:cs="Arial"/>
          <w:b/>
          <w:bCs/>
          <w:spacing w:val="-1"/>
          <w:sz w:val="22"/>
          <w:szCs w:val="22"/>
        </w:rPr>
        <w:t>@tec.mx</w:t>
      </w:r>
    </w:p>
    <w:p w14:paraId="4A301157" w14:textId="77777777" w:rsidR="006E0ED3" w:rsidRDefault="006E0ED3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31160176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3442D0F4" w14:textId="77777777" w:rsidR="00BC740F" w:rsidRDefault="00BC740F" w:rsidP="008C1B3A">
      <w:pPr>
        <w:pStyle w:val="Prrafodelista"/>
        <w:rPr>
          <w:rFonts w:ascii="Arial" w:hAnsi="Arial" w:cs="Arial"/>
          <w:spacing w:val="-1"/>
        </w:rPr>
      </w:pPr>
    </w:p>
    <w:p w14:paraId="0256E641" w14:textId="77777777" w:rsidR="00771D07" w:rsidRDefault="00771D07" w:rsidP="008C1B3A">
      <w:pPr>
        <w:pStyle w:val="Prrafodelista"/>
        <w:rPr>
          <w:rFonts w:ascii="Arial" w:hAnsi="Arial" w:cs="Arial"/>
          <w:spacing w:val="-1"/>
        </w:rPr>
      </w:pPr>
    </w:p>
    <w:p w14:paraId="5ACBF546" w14:textId="77777777" w:rsidR="008C1B3A" w:rsidRDefault="008C1B3A" w:rsidP="008C1B3A">
      <w:pPr>
        <w:pStyle w:val="Prrafodelista"/>
        <w:rPr>
          <w:rFonts w:ascii="Arial" w:hAnsi="Arial" w:cs="Arial"/>
          <w:spacing w:val="-1"/>
        </w:rPr>
      </w:pPr>
    </w:p>
    <w:p w14:paraId="5D8D57F8" w14:textId="77777777" w:rsidR="002B0BD2" w:rsidRPr="006E0ED3" w:rsidRDefault="004A4C6B" w:rsidP="008C1B3A">
      <w:pPr>
        <w:pStyle w:val="Textoindependiente"/>
        <w:numPr>
          <w:ilvl w:val="0"/>
          <w:numId w:val="1"/>
        </w:numPr>
        <w:spacing w:before="0" w:line="360" w:lineRule="exact"/>
        <w:ind w:left="357" w:right="1026" w:hanging="357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1BE72E1" wp14:editId="66CE23BC">
                <wp:simplePos x="0" y="0"/>
                <wp:positionH relativeFrom="margin">
                  <wp:posOffset>182880</wp:posOffset>
                </wp:positionH>
                <wp:positionV relativeFrom="paragraph">
                  <wp:posOffset>367030</wp:posOffset>
                </wp:positionV>
                <wp:extent cx="5830570" cy="3237865"/>
                <wp:effectExtent l="0" t="0" r="17780" b="19685"/>
                <wp:wrapSquare wrapText="bothSides"/>
                <wp:docPr id="178056873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30570" cy="3237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08BA7" w14:textId="77777777" w:rsidR="002B0BD2" w:rsidRDefault="001634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14A0C59" wp14:editId="07489912">
                                  <wp:extent cx="5512880" cy="3114136"/>
                                  <wp:effectExtent l="0" t="0" r="0" b="0"/>
                                  <wp:docPr id="1720559683" name="Imagen 1" descr="Interfaz de usuario gráfica, Texto, Aplicación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93083369" name="Imagen 1" descr="Interfaz de usuario gráfica, Texto, Aplicación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66105" cy="314420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E72E1" id="_x0000_s1028" type="#_x0000_t202" style="position:absolute;left:0;text-align:left;margin-left:14.4pt;margin-top:28.9pt;width:459.1pt;height:254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">
                <v:textbox>
                  <w:txbxContent>
                    <w:p w14:paraId="7CB08BA7" w14:textId="77777777" w:rsidR="002B0BD2" w:rsidRDefault="001634D7">
                      <w:r>
                        <w:rPr>
                          <w:noProof/>
                        </w:rPr>
                        <w:drawing>
                          <wp:inline distT="0" distB="0" distL="0" distR="0" wp14:anchorId="514A0C59" wp14:editId="07489912">
                            <wp:extent cx="5512880" cy="3114136"/>
                            <wp:effectExtent l="0" t="0" r="0" b="0"/>
                            <wp:docPr id="1720559683" name="Imagen 1" descr="Interfaz de usuario gráfica, Texto, Aplicación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93083369" name="Imagen 1" descr="Interfaz de usuario gráfica, Texto, Aplicación&#10;&#10;El contenido generado por IA puede ser incorrecto.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66105" cy="314420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B0BD2">
        <w:rPr>
          <w:rFonts w:ascii="Arial" w:hAnsi="Arial" w:cs="Arial"/>
          <w:spacing w:val="-1"/>
          <w:sz w:val="22"/>
          <w:szCs w:val="22"/>
        </w:rPr>
        <w:t xml:space="preserve">Coloca </w:t>
      </w:r>
      <w:proofErr w:type="gramStart"/>
      <w:r w:rsidR="002B0BD2">
        <w:rPr>
          <w:rFonts w:ascii="Arial" w:hAnsi="Arial" w:cs="Arial"/>
          <w:spacing w:val="-1"/>
          <w:sz w:val="22"/>
          <w:szCs w:val="22"/>
        </w:rPr>
        <w:t xml:space="preserve">tu </w:t>
      </w:r>
      <w:proofErr w:type="spellStart"/>
      <w:r w:rsidR="002B0BD2">
        <w:rPr>
          <w:rFonts w:ascii="Arial" w:hAnsi="Arial" w:cs="Arial"/>
          <w:spacing w:val="-1"/>
          <w:sz w:val="22"/>
          <w:szCs w:val="22"/>
        </w:rPr>
        <w:t>password</w:t>
      </w:r>
      <w:proofErr w:type="spellEnd"/>
      <w:proofErr w:type="gramEnd"/>
      <w:r w:rsidR="002B0BD2">
        <w:rPr>
          <w:rFonts w:ascii="Arial" w:hAnsi="Arial" w:cs="Arial"/>
          <w:spacing w:val="-1"/>
          <w:sz w:val="22"/>
          <w:szCs w:val="22"/>
        </w:rPr>
        <w:t xml:space="preserve"> de cisco:</w:t>
      </w:r>
    </w:p>
    <w:p w14:paraId="1274B843" w14:textId="77777777" w:rsidR="002B0BD2" w:rsidRDefault="002B0BD2" w:rsidP="00073600">
      <w:pPr>
        <w:pStyle w:val="Textoindependiente"/>
        <w:spacing w:before="0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22CD9CC9" w14:textId="77777777" w:rsidR="004D4596" w:rsidRDefault="00AE613E" w:rsidP="00A56A3B">
      <w:pPr>
        <w:pStyle w:val="Textoindependiente"/>
        <w:spacing w:before="0" w:line="360" w:lineRule="exact"/>
        <w:ind w:left="360" w:right="187"/>
        <w:jc w:val="both"/>
        <w:rPr>
          <w:rFonts w:ascii="Arial" w:hAnsi="Arial" w:cs="Arial"/>
          <w:spacing w:val="-1"/>
          <w:sz w:val="22"/>
          <w:szCs w:val="22"/>
        </w:rPr>
      </w:pPr>
      <w:r w:rsidRPr="00AE613E">
        <w:rPr>
          <w:rFonts w:ascii="Arial" w:hAnsi="Arial" w:cs="Arial"/>
          <w:noProof/>
          <w:spacing w:val="-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1B553D00" wp14:editId="18449760">
                <wp:simplePos x="0" y="0"/>
                <wp:positionH relativeFrom="column">
                  <wp:posOffset>213360</wp:posOffset>
                </wp:positionH>
                <wp:positionV relativeFrom="paragraph">
                  <wp:posOffset>589915</wp:posOffset>
                </wp:positionV>
                <wp:extent cx="5800725" cy="3297555"/>
                <wp:effectExtent l="0" t="0" r="28575" b="1714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00725" cy="3297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4329F" w14:textId="77777777" w:rsidR="00AE613E" w:rsidRDefault="00AE613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172353" wp14:editId="2944A193">
                                  <wp:extent cx="5663159" cy="3160493"/>
                                  <wp:effectExtent l="0" t="0" r="0" b="1905"/>
                                  <wp:docPr id="1735645508" name="Imagen 1" descr="Interfaz de usuario gráfica, Texto&#10;&#10;El contenido generado por IA puede ser incorrecto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5645508" name="Imagen 1" descr="Interfaz de usuario gráfica, Texto&#10;&#10;El contenido generado por IA puede ser incorrecto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82999" cy="31715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53D00" id="_x0000_s1029" type="#_x0000_t202" style="position:absolute;left:0;text-align:left;margin-left:16.8pt;margin-top:46.45pt;width:456.75pt;height:259.6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">
                <v:textbox>
                  <w:txbxContent>
                    <w:p w14:paraId="0EB4329F" w14:textId="77777777" w:rsidR="00AE613E" w:rsidRDefault="00AE613E">
                      <w:r>
                        <w:rPr>
                          <w:noProof/>
                        </w:rPr>
                        <w:drawing>
                          <wp:inline distT="0" distB="0" distL="0" distR="0" wp14:anchorId="64172353" wp14:editId="2944A193">
                            <wp:extent cx="5663159" cy="3160493"/>
                            <wp:effectExtent l="0" t="0" r="0" b="1905"/>
                            <wp:docPr id="1735645508" name="Imagen 1" descr="Interfaz de usuario gráfica, Texto&#10;&#10;El contenido generado por IA puede ser incorrecto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5645508" name="Imagen 1" descr="Interfaz de usuario gráfica, Texto&#10;&#10;El contenido generado por IA puede ser incorrecto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82999" cy="31715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gramStart"/>
      <w:r w:rsidR="004D4596" w:rsidRPr="004D4596">
        <w:rPr>
          <w:rFonts w:ascii="Arial" w:hAnsi="Arial" w:cs="Arial"/>
          <w:spacing w:val="-1"/>
          <w:sz w:val="22"/>
          <w:szCs w:val="22"/>
        </w:rPr>
        <w:t xml:space="preserve">En caso de que hayas olvidado tu </w:t>
      </w:r>
      <w:proofErr w:type="spellStart"/>
      <w:r w:rsidR="004D4596" w:rsidRPr="004D4596">
        <w:rPr>
          <w:rFonts w:ascii="Arial" w:hAnsi="Arial" w:cs="Arial"/>
          <w:spacing w:val="-1"/>
          <w:sz w:val="22"/>
          <w:szCs w:val="22"/>
        </w:rPr>
        <w:t>password</w:t>
      </w:r>
      <w:proofErr w:type="spellEnd"/>
      <w:r w:rsidR="004D4596" w:rsidRPr="004D4596">
        <w:rPr>
          <w:rFonts w:ascii="Arial" w:hAnsi="Arial" w:cs="Arial"/>
          <w:spacing w:val="-1"/>
          <w:sz w:val="22"/>
          <w:szCs w:val="22"/>
        </w:rPr>
        <w:t xml:space="preserve">, haz clic en </w:t>
      </w:r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“</w:t>
      </w:r>
      <w:proofErr w:type="spellStart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Setup</w:t>
      </w:r>
      <w:proofErr w:type="spellEnd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or</w:t>
      </w:r>
      <w:proofErr w:type="spellEnd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Reset</w:t>
      </w:r>
      <w:proofErr w:type="spellEnd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 xml:space="preserve"> </w:t>
      </w:r>
      <w:proofErr w:type="spellStart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Password</w:t>
      </w:r>
      <w:proofErr w:type="spellEnd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?</w:t>
      </w:r>
      <w:proofErr w:type="gramEnd"/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"</w:t>
      </w:r>
      <w:r w:rsidR="004D4596" w:rsidRPr="004D4596">
        <w:rPr>
          <w:rFonts w:ascii="Arial" w:hAnsi="Arial" w:cs="Arial"/>
          <w:spacing w:val="-1"/>
          <w:sz w:val="22"/>
          <w:szCs w:val="22"/>
        </w:rPr>
        <w:t xml:space="preserve"> o, si lo prefieres, inicia sesión con tu cuenta de </w:t>
      </w:r>
      <w:r w:rsidR="004D4596" w:rsidRPr="004D4596">
        <w:rPr>
          <w:rFonts w:ascii="Arial" w:hAnsi="Arial" w:cs="Arial"/>
          <w:b/>
          <w:bCs/>
          <w:spacing w:val="-1"/>
          <w:sz w:val="22"/>
          <w:szCs w:val="22"/>
        </w:rPr>
        <w:t>Google</w:t>
      </w:r>
      <w:r w:rsidR="004D4596" w:rsidRPr="004D4596">
        <w:rPr>
          <w:rFonts w:ascii="Arial" w:hAnsi="Arial" w:cs="Arial"/>
          <w:spacing w:val="-1"/>
          <w:sz w:val="22"/>
          <w:szCs w:val="22"/>
        </w:rPr>
        <w:t>.</w:t>
      </w:r>
    </w:p>
    <w:p w14:paraId="45049892" w14:textId="77777777" w:rsidR="00AD002D" w:rsidRDefault="00AE613E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  <w:r>
        <w:rPr>
          <w:rFonts w:ascii="Arial" w:hAnsi="Arial" w:cs="Arial"/>
          <w:spacing w:val="-1"/>
          <w:sz w:val="22"/>
          <w:szCs w:val="22"/>
        </w:rPr>
        <w:t xml:space="preserve">   </w:t>
      </w:r>
    </w:p>
    <w:p w14:paraId="5C5DF2CD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1B38938B" w14:textId="77777777" w:rsidR="00AD002D" w:rsidRDefault="00AD002D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6480F2A4" w14:textId="77777777" w:rsidR="00B539F6" w:rsidRDefault="00B539F6" w:rsidP="003E0523">
      <w:pPr>
        <w:pStyle w:val="Textoindependiente"/>
        <w:spacing w:before="0" w:line="360" w:lineRule="exact"/>
        <w:ind w:left="108" w:right="187"/>
        <w:jc w:val="both"/>
        <w:rPr>
          <w:rFonts w:ascii="Arial" w:hAnsi="Arial" w:cs="Arial"/>
          <w:spacing w:val="-1"/>
          <w:sz w:val="22"/>
          <w:szCs w:val="22"/>
        </w:rPr>
      </w:pPr>
    </w:p>
    <w:p w14:paraId="41E971CB" w14:textId="7DC28083" w:rsidR="002B0BD2" w:rsidRPr="008C1B3A" w:rsidRDefault="008C1B3A" w:rsidP="008C1B3A">
      <w:pPr>
        <w:pStyle w:val="Textoindependiente"/>
        <w:numPr>
          <w:ilvl w:val="0"/>
          <w:numId w:val="1"/>
        </w:numPr>
        <w:spacing w:before="120" w:line="360" w:lineRule="exact"/>
        <w:ind w:right="1026"/>
        <w:rPr>
          <w:rFonts w:ascii="Arial" w:hAnsi="Arial" w:cs="Arial"/>
          <w:spacing w:val="-1"/>
          <w:sz w:val="22"/>
          <w:szCs w:val="22"/>
        </w:rPr>
      </w:pPr>
      <w:r w:rsidRPr="005115D4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4A8460" wp14:editId="41900BE4">
                <wp:simplePos x="0" y="0"/>
                <wp:positionH relativeFrom="margin">
                  <wp:align>left</wp:align>
                </wp:positionH>
                <wp:positionV relativeFrom="paragraph">
                  <wp:posOffset>477520</wp:posOffset>
                </wp:positionV>
                <wp:extent cx="6391275" cy="2238375"/>
                <wp:effectExtent l="0" t="0" r="28575" b="28575"/>
                <wp:wrapSquare wrapText="bothSides"/>
                <wp:docPr id="11011935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91275" cy="2238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AA4D3C" w14:textId="361C21A7" w:rsidR="002B0BD2" w:rsidRDefault="004213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043D629" wp14:editId="099E52BA">
                                  <wp:extent cx="6203133" cy="2057400"/>
                                  <wp:effectExtent l="0" t="0" r="7620" b="0"/>
                                  <wp:docPr id="1477949214" name="Imagen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7794921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4594" cy="205788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A8460" id="Text Box 2" o:spid="_x0000_s1030" type="#_x0000_t202" style="position:absolute;left:0;text-align:left;margin-left:0;margin-top:37.6pt;width:503.25pt;height:176.25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">
                <v:textbox>
                  <w:txbxContent>
                    <w:p w14:paraId="47AA4D3C" w14:textId="361C21A7" w:rsidR="002B0BD2" w:rsidRDefault="00421397">
                      <w:r>
                        <w:rPr>
                          <w:noProof/>
                        </w:rPr>
                        <w:drawing>
                          <wp:inline distT="0" distB="0" distL="0" distR="0" wp14:anchorId="7043D629" wp14:editId="099E52BA">
                            <wp:extent cx="6203133" cy="2057400"/>
                            <wp:effectExtent l="0" t="0" r="7620" b="0"/>
                            <wp:docPr id="1477949214" name="Imagen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77949214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4594" cy="205788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115D4" w:rsidRPr="005115D4">
        <w:rPr>
          <w:rFonts w:ascii="Arial" w:hAnsi="Arial" w:cs="Arial"/>
          <w:spacing w:val="-1"/>
          <w:sz w:val="22"/>
          <w:szCs w:val="22"/>
        </w:rPr>
        <w:t>Instala la versión más reciente de</w:t>
      </w:r>
      <w:r w:rsidR="005115D4" w:rsidRPr="005115D4">
        <w:rPr>
          <w:rFonts w:ascii="Arial" w:hAnsi="Arial" w:cs="Arial"/>
          <w:b/>
          <w:bCs/>
          <w:spacing w:val="-1"/>
          <w:sz w:val="22"/>
          <w:szCs w:val="22"/>
        </w:rPr>
        <w:t xml:space="preserve"> Cisco </w:t>
      </w:r>
      <w:proofErr w:type="spellStart"/>
      <w:r w:rsidR="005115D4" w:rsidRPr="005115D4">
        <w:rPr>
          <w:rFonts w:ascii="Arial" w:hAnsi="Arial" w:cs="Arial"/>
          <w:b/>
          <w:bCs/>
          <w:spacing w:val="-1"/>
          <w:sz w:val="22"/>
          <w:szCs w:val="22"/>
        </w:rPr>
        <w:t>Packet</w:t>
      </w:r>
      <w:proofErr w:type="spellEnd"/>
      <w:r w:rsidR="005115D4" w:rsidRPr="005115D4">
        <w:rPr>
          <w:rFonts w:ascii="Arial" w:hAnsi="Arial" w:cs="Arial"/>
          <w:b/>
          <w:bCs/>
          <w:spacing w:val="-1"/>
          <w:sz w:val="22"/>
          <w:szCs w:val="22"/>
        </w:rPr>
        <w:t xml:space="preserve"> Tracer (</w:t>
      </w:r>
      <w:r w:rsidR="005115D4">
        <w:rPr>
          <w:rFonts w:ascii="Arial" w:hAnsi="Arial" w:cs="Arial"/>
          <w:b/>
          <w:bCs/>
          <w:spacing w:val="-1"/>
          <w:sz w:val="22"/>
          <w:szCs w:val="22"/>
        </w:rPr>
        <w:t>v</w:t>
      </w:r>
      <w:r w:rsidR="005115D4" w:rsidRPr="005115D4">
        <w:rPr>
          <w:rFonts w:ascii="Arial" w:hAnsi="Arial" w:cs="Arial"/>
          <w:b/>
          <w:bCs/>
          <w:spacing w:val="-1"/>
          <w:sz w:val="22"/>
          <w:szCs w:val="22"/>
        </w:rPr>
        <w:t>9.0.</w:t>
      </w:r>
      <w:r w:rsidR="00421397">
        <w:rPr>
          <w:rFonts w:ascii="Arial" w:hAnsi="Arial" w:cs="Arial"/>
          <w:b/>
          <w:bCs/>
          <w:spacing w:val="-1"/>
          <w:sz w:val="22"/>
          <w:szCs w:val="22"/>
        </w:rPr>
        <w:t>1</w:t>
      </w:r>
      <w:r w:rsidR="005115D4" w:rsidRPr="005115D4">
        <w:rPr>
          <w:rFonts w:ascii="Arial" w:hAnsi="Arial" w:cs="Arial"/>
          <w:b/>
          <w:bCs/>
          <w:spacing w:val="-1"/>
          <w:sz w:val="22"/>
          <w:szCs w:val="22"/>
        </w:rPr>
        <w:t>)</w:t>
      </w:r>
    </w:p>
    <w:sectPr w:rsidR="002B0BD2" w:rsidRPr="008C1B3A" w:rsidSect="000B48BC">
      <w:footerReference w:type="default" r:id="rId13"/>
      <w:pgSz w:w="12240" w:h="15840"/>
      <w:pgMar w:top="851" w:right="136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9CE9" w14:textId="77777777" w:rsidR="008F2B6F" w:rsidRDefault="008F2B6F" w:rsidP="003E0523">
      <w:r>
        <w:separator/>
      </w:r>
    </w:p>
  </w:endnote>
  <w:endnote w:type="continuationSeparator" w:id="0">
    <w:p w14:paraId="786EE829" w14:textId="77777777" w:rsidR="008F2B6F" w:rsidRDefault="008F2B6F" w:rsidP="003E05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518E3" w14:textId="77777777" w:rsidR="003E0523" w:rsidRDefault="00BE271C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82706EB" wp14:editId="6BC7CF89">
              <wp:simplePos x="0" y="0"/>
              <wp:positionH relativeFrom="page">
                <wp:posOffset>663575</wp:posOffset>
              </wp:positionH>
              <wp:positionV relativeFrom="page">
                <wp:posOffset>9395460</wp:posOffset>
              </wp:positionV>
              <wp:extent cx="3625215" cy="33655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25215" cy="336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270B31" w14:textId="77777777" w:rsidR="003E0523" w:rsidRPr="0025109A" w:rsidRDefault="003E0523" w:rsidP="003E0523">
                          <w:pPr>
                            <w:ind w:left="20"/>
                            <w:rPr>
                              <w:rFonts w:ascii="Times New Roman" w:eastAsia="Calibri" w:hAnsi="Times New Roman" w:cs="Times New Roman"/>
                            </w:rPr>
                          </w:pP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Derechos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Reservados,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</w:rPr>
                            <w:t xml:space="preserve"> </w:t>
                          </w:r>
                          <w:r w:rsidRPr="0025109A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T</w:t>
                          </w:r>
                          <w:r w:rsidR="002B0BD2">
                            <w:rPr>
                              <w:rFonts w:ascii="Times New Roman" w:hAnsi="Times New Roman" w:cs="Times New Roman"/>
                              <w:i/>
                              <w:spacing w:val="-1"/>
                            </w:rPr>
                            <w:t>ec de Monterrey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706E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52.25pt;margin-top:739.8pt;width:285.45pt;height:26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" filled="f" stroked="f">
              <v:textbox inset="0,0,0,0">
                <w:txbxContent>
                  <w:p w14:paraId="7A270B31" w14:textId="77777777" w:rsidR="003E0523" w:rsidRPr="0025109A" w:rsidRDefault="003E0523" w:rsidP="003E0523">
                    <w:pPr>
                      <w:ind w:left="20"/>
                      <w:rPr>
                        <w:rFonts w:ascii="Times New Roman" w:eastAsia="Calibri" w:hAnsi="Times New Roman" w:cs="Times New Roman"/>
                      </w:rPr>
                    </w:pP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Derechos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Reservados,</w:t>
                    </w:r>
                    <w:r w:rsidRPr="0025109A">
                      <w:rPr>
                        <w:rFonts w:ascii="Times New Roman" w:hAnsi="Times New Roman" w:cs="Times New Roman"/>
                        <w:i/>
                      </w:rPr>
                      <w:t xml:space="preserve"> </w:t>
                    </w:r>
                    <w:r w:rsidRPr="0025109A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T</w:t>
                    </w:r>
                    <w:r w:rsidR="002B0BD2">
                      <w:rPr>
                        <w:rFonts w:ascii="Times New Roman" w:hAnsi="Times New Roman" w:cs="Times New Roman"/>
                        <w:i/>
                        <w:spacing w:val="-1"/>
                      </w:rPr>
                      <w:t>ec de Monterrey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888CD" w14:textId="77777777" w:rsidR="008F2B6F" w:rsidRDefault="008F2B6F" w:rsidP="003E0523">
      <w:r>
        <w:separator/>
      </w:r>
    </w:p>
  </w:footnote>
  <w:footnote w:type="continuationSeparator" w:id="0">
    <w:p w14:paraId="1C37751D" w14:textId="77777777" w:rsidR="008F2B6F" w:rsidRDefault="008F2B6F" w:rsidP="003E05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83D46"/>
    <w:multiLevelType w:val="hybridMultilevel"/>
    <w:tmpl w:val="A6CC569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5284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397"/>
    <w:rsid w:val="00013BFC"/>
    <w:rsid w:val="0003743A"/>
    <w:rsid w:val="00073600"/>
    <w:rsid w:val="000A4E73"/>
    <w:rsid w:val="000B48BC"/>
    <w:rsid w:val="001200B6"/>
    <w:rsid w:val="001634D7"/>
    <w:rsid w:val="00226EA0"/>
    <w:rsid w:val="00247CF5"/>
    <w:rsid w:val="00271794"/>
    <w:rsid w:val="0028457E"/>
    <w:rsid w:val="002B0BD2"/>
    <w:rsid w:val="003705D4"/>
    <w:rsid w:val="003E0523"/>
    <w:rsid w:val="004126E6"/>
    <w:rsid w:val="00421397"/>
    <w:rsid w:val="00492834"/>
    <w:rsid w:val="004963E1"/>
    <w:rsid w:val="004A4C6B"/>
    <w:rsid w:val="004D4596"/>
    <w:rsid w:val="004D4ADB"/>
    <w:rsid w:val="004E76F5"/>
    <w:rsid w:val="005115D4"/>
    <w:rsid w:val="00532BCF"/>
    <w:rsid w:val="00556EB6"/>
    <w:rsid w:val="005A44F4"/>
    <w:rsid w:val="005D3CB1"/>
    <w:rsid w:val="005E6F14"/>
    <w:rsid w:val="0064283F"/>
    <w:rsid w:val="00647CD5"/>
    <w:rsid w:val="006E0ED3"/>
    <w:rsid w:val="00756AD7"/>
    <w:rsid w:val="00771D07"/>
    <w:rsid w:val="00775621"/>
    <w:rsid w:val="007F4FEF"/>
    <w:rsid w:val="00855F28"/>
    <w:rsid w:val="0086670C"/>
    <w:rsid w:val="008727AD"/>
    <w:rsid w:val="008800F7"/>
    <w:rsid w:val="008C1B3A"/>
    <w:rsid w:val="008D62FE"/>
    <w:rsid w:val="008F1B1A"/>
    <w:rsid w:val="008F2B6F"/>
    <w:rsid w:val="0092167D"/>
    <w:rsid w:val="0093091B"/>
    <w:rsid w:val="009B2A31"/>
    <w:rsid w:val="00A1495C"/>
    <w:rsid w:val="00A56A3B"/>
    <w:rsid w:val="00AA7C29"/>
    <w:rsid w:val="00AD002D"/>
    <w:rsid w:val="00AE613E"/>
    <w:rsid w:val="00B14B59"/>
    <w:rsid w:val="00B539F6"/>
    <w:rsid w:val="00B83CCA"/>
    <w:rsid w:val="00BB41A2"/>
    <w:rsid w:val="00BC1962"/>
    <w:rsid w:val="00BC740F"/>
    <w:rsid w:val="00BE271C"/>
    <w:rsid w:val="00C50CB2"/>
    <w:rsid w:val="00C66EC8"/>
    <w:rsid w:val="00CD1DA2"/>
    <w:rsid w:val="00D02D6D"/>
    <w:rsid w:val="00D61326"/>
    <w:rsid w:val="00D74B4B"/>
    <w:rsid w:val="00DA31E7"/>
    <w:rsid w:val="00DF0E4F"/>
    <w:rsid w:val="00DF76D7"/>
    <w:rsid w:val="00E4267B"/>
    <w:rsid w:val="00E636C1"/>
    <w:rsid w:val="00E71A25"/>
    <w:rsid w:val="00E7489E"/>
    <w:rsid w:val="00E82307"/>
    <w:rsid w:val="00ED1A28"/>
    <w:rsid w:val="00F0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C8472D"/>
  <w15:docId w15:val="{4E9888B2-62A7-431E-A988-6D6F1BEA8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31"/>
      <w:ind w:left="109"/>
    </w:pPr>
    <w:rPr>
      <w:rFonts w:ascii="Calibri" w:eastAsia="Calibri" w:hAnsi="Calibri"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0523"/>
  </w:style>
  <w:style w:type="paragraph" w:styleId="Piedepgina">
    <w:name w:val="footer"/>
    <w:basedOn w:val="Normal"/>
    <w:link w:val="PiedepginaCar"/>
    <w:uiPriority w:val="99"/>
    <w:unhideWhenUsed/>
    <w:rsid w:val="003E052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0523"/>
  </w:style>
  <w:style w:type="character" w:styleId="Hipervnculo">
    <w:name w:val="Hyperlink"/>
    <w:basedOn w:val="Fuentedeprrafopredeter"/>
    <w:uiPriority w:val="99"/>
    <w:unhideWhenUsed/>
    <w:rsid w:val="00DA31E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1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netacad.com/resources/lab-downloads?courseLang=en-US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00614578\OneDrive%20-%20Instituto%20Tecnologico%20y%20de%20Estudios%20Superiores%20de%20Monterrey\Documents\GitLiz\WAN\CalendarioAgo26\Actividades\A2_Packet_Tracer\Gu&#237;a%20para%20actividad%20de%20Packet%20Trac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Guía para actividad de Packet Tracer</Template>
  <TotalTime>1</TotalTime>
  <Pages>3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Guía para actividad de Packet Tracer.docx</vt:lpstr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Guía para actividad de Packet Tracer.docx</dc:title>
  <dc:creator>Lizethe Pérez Fuertes</dc:creator>
  <cp:lastModifiedBy>Lizethe Pérez Fuertes</cp:lastModifiedBy>
  <cp:revision>2</cp:revision>
  <cp:lastPrinted>2026-01-05T23:31:00Z</cp:lastPrinted>
  <dcterms:created xsi:type="dcterms:W3CDTF">2026-08-26T17:31:00Z</dcterms:created>
  <dcterms:modified xsi:type="dcterms:W3CDTF">2026-08-26T17:31:00Z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2019-11-25T00:00:00Z</vt:filetime>
  </property>
  <property fmtid="{D5CDD505-2E9C-101B-9397-08002B2CF9AE}" pid="3" name="LastSaved">
    <vt:filetime>2022-01-24T00:00:00Z</vt:filetime>
  </property>
</Properties>
</file>